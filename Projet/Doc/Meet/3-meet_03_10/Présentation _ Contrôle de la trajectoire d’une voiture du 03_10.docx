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16F9E" w14:textId="750B8A3B" w:rsidR="00E32A14" w:rsidRDefault="007A3FED" w:rsidP="00174719">
      <w:pPr>
        <w:pBdr>
          <w:bottom w:val="single" w:sz="6" w:space="1" w:color="auto"/>
        </w:pBdr>
        <w:ind w:firstLine="0"/>
        <w:jc w:val="center"/>
        <w:rPr>
          <w:rStyle w:val="lev"/>
          <w:sz w:val="60"/>
          <w:szCs w:val="240"/>
        </w:rPr>
      </w:pPr>
      <w:bookmarkStart w:id="0" w:name="_Toc115691667"/>
      <w:r w:rsidRPr="00ED6162">
        <w:rPr>
          <w:rStyle w:val="lev"/>
          <w:sz w:val="60"/>
          <w:szCs w:val="240"/>
        </w:rPr>
        <w:t xml:space="preserve">Présentation : </w:t>
      </w:r>
      <w:r w:rsidR="00197658" w:rsidRPr="00ED6162">
        <w:rPr>
          <w:rStyle w:val="lev"/>
          <w:sz w:val="60"/>
          <w:szCs w:val="240"/>
        </w:rPr>
        <w:br/>
      </w:r>
      <w:r w:rsidRPr="00ED6162">
        <w:rPr>
          <w:rStyle w:val="lev"/>
          <w:sz w:val="60"/>
          <w:szCs w:val="240"/>
        </w:rPr>
        <w:t>Contrôle de la trajectoire d’une voiture du 03/10</w:t>
      </w:r>
      <w:bookmarkEnd w:id="0"/>
    </w:p>
    <w:p w14:paraId="1B725163" w14:textId="3D5E4E8D" w:rsidR="00E32A14" w:rsidRPr="00E32A14" w:rsidRDefault="00E32A14" w:rsidP="00ED6162">
      <w:pPr>
        <w:ind w:firstLine="0"/>
      </w:pPr>
    </w:p>
    <w:sdt>
      <w:sdtPr>
        <w:rPr>
          <w:rFonts w:ascii="CMU Serif Roman" w:eastAsia="Times New Roman" w:hAnsi="CMU Serif Roman" w:cs="Times New Roman"/>
          <w:b w:val="0"/>
          <w:bCs w:val="0"/>
          <w:sz w:val="21"/>
          <w:szCs w:val="24"/>
          <w:lang w:val="fr-FR"/>
        </w:rPr>
        <w:id w:val="1233969196"/>
        <w:docPartObj>
          <w:docPartGallery w:val="Table of Contents"/>
          <w:docPartUnique/>
        </w:docPartObj>
      </w:sdtPr>
      <w:sdtContent>
        <w:p w14:paraId="1DAC306F" w14:textId="7B591D50" w:rsidR="0037648A" w:rsidRDefault="0037648A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C585A9E" w14:textId="7B4B2FBF" w:rsidR="0037648A" w:rsidRDefault="0037648A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92004" w:history="1">
            <w:r w:rsidRPr="00C937D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  <w:lang w:eastAsia="fr-FR"/>
              </w:rPr>
              <w:tab/>
            </w:r>
            <w:r w:rsidRPr="00C937DF">
              <w:rPr>
                <w:rStyle w:val="Lienhypertexte"/>
                <w:noProof/>
              </w:rPr>
              <w:t>Schéma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_Toc115692004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35A4" w14:textId="46FF69D4" w:rsidR="0037648A" w:rsidRDefault="00000000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eastAsia="fr-FR"/>
            </w:rPr>
          </w:pPr>
          <w:hyperlink w:anchor="_Toc115692005" w:history="1">
            <w:r w:rsidR="0037648A" w:rsidRPr="00C937DF">
              <w:rPr>
                <w:rStyle w:val="Lienhypertexte"/>
                <w:noProof/>
              </w:rPr>
              <w:t>2.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szCs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Presentation du model : bicycle model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_Toc115692005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44ABB10A" w14:textId="205A82FE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06" w:history="1">
            <w:r w:rsidR="0037648A" w:rsidRPr="00C937DF">
              <w:rPr>
                <w:rStyle w:val="Lienhypertexte"/>
                <w:noProof/>
              </w:rPr>
              <w:t>2.1.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Presentation du bicycle model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_Toc115692006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09B3AC05" w14:textId="26E653BC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07" w:history="1">
            <w:r w:rsidR="0037648A" w:rsidRPr="00C937DF">
              <w:rPr>
                <w:rStyle w:val="Lienhypertexte"/>
                <w:noProof/>
              </w:rPr>
              <w:t>2.2.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Cinématique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_Toc115692007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4CDAF80F" w14:textId="2E5E5972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08" w:history="1">
            <w:r w:rsidR="0037648A" w:rsidRPr="00C937DF">
              <w:rPr>
                <w:rStyle w:val="Lienhypertexte"/>
                <w:noProof/>
              </w:rPr>
              <w:t>2.3.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Dynamique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_Toc115692008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076B32CA" w14:textId="72F9A760" w:rsidR="0037648A" w:rsidRDefault="00000000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eastAsia="fr-FR"/>
            </w:rPr>
          </w:pPr>
          <w:hyperlink w:anchor="_Toc115692009" w:history="1">
            <w:r w:rsidR="0037648A" w:rsidRPr="00C937DF">
              <w:rPr>
                <w:rStyle w:val="Lienhypertexte"/>
                <w:noProof/>
              </w:rPr>
              <w:t>3.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szCs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Methode de contrôle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_Toc115692009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368832F8" w14:textId="43240958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10" w:history="1">
            <w:r w:rsidR="0037648A" w:rsidRPr="00C937DF">
              <w:rPr>
                <w:rStyle w:val="Lienhypertexte"/>
                <w:noProof/>
              </w:rPr>
              <w:t>3.1.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Methode géométrique : Pure Pursuite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_Toc115692010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221827CA" w14:textId="43E6FA2B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11" w:history="1">
            <w:r w:rsidR="0037648A" w:rsidRPr="00C937DF">
              <w:rPr>
                <w:rStyle w:val="Lienhypertexte"/>
                <w:noProof/>
              </w:rPr>
              <w:t>3.2.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Methode black box : PID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_Toc115692011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13BB461B" w14:textId="32008CC0" w:rsidR="0037648A" w:rsidRDefault="00000000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eastAsia="fr-FR"/>
            </w:rPr>
          </w:pPr>
          <w:hyperlink w:anchor="_Toc115692012" w:history="1">
            <w:r w:rsidR="0037648A" w:rsidRPr="00C937DF">
              <w:rPr>
                <w:rStyle w:val="Lienhypertexte"/>
                <w:noProof/>
              </w:rPr>
              <w:t>4.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szCs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Schema-bloc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_Toc115692012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127D257F" w14:textId="760C062D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13" w:history="1">
            <w:r w:rsidR="0037648A" w:rsidRPr="00C937DF">
              <w:rPr>
                <w:rStyle w:val="Lienhypertexte"/>
                <w:noProof/>
              </w:rPr>
              <w:t>4.1.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Aperçu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_Toc115692013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661428A4" w14:textId="2C30436E" w:rsidR="0037648A" w:rsidRDefault="00000000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eastAsia="fr-FR"/>
            </w:rPr>
          </w:pPr>
          <w:hyperlink w:anchor="_Toc115692014" w:history="1">
            <w:r w:rsidR="0037648A" w:rsidRPr="00C937DF">
              <w:rPr>
                <w:rStyle w:val="Lienhypertexte"/>
                <w:noProof/>
              </w:rPr>
              <w:t>4.1.1.</w:t>
            </w:r>
            <w:r w:rsidR="0037648A">
              <w:rPr>
                <w:rFonts w:eastAsiaTheme="minorEastAsia" w:cstheme="minorBidi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Distance entre le voiture et la trajectoire : erreur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_Toc115692014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2E67FB90" w14:textId="6F217F17" w:rsidR="0037648A" w:rsidRDefault="00000000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eastAsia="fr-FR"/>
            </w:rPr>
          </w:pPr>
          <w:hyperlink w:anchor="_Toc115692015" w:history="1">
            <w:r w:rsidR="0037648A" w:rsidRPr="00C937DF">
              <w:rPr>
                <w:rStyle w:val="Lienhypertexte"/>
                <w:noProof/>
              </w:rPr>
              <w:t>4.1.2.</w:t>
            </w:r>
            <w:r w:rsidR="0037648A">
              <w:rPr>
                <w:rFonts w:eastAsiaTheme="minorEastAsia" w:cstheme="minorBidi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Distance entre le voiture et la trajectoire : reference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_Toc115692015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662A90F0" w14:textId="74FF00DC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16" w:history="1">
            <w:r w:rsidR="0037648A" w:rsidRPr="00C937DF">
              <w:rPr>
                <w:rStyle w:val="Lienhypertexte"/>
                <w:noProof/>
              </w:rPr>
              <w:t>4.2.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Schema-bloc : Pure Pursuit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_Toc115692016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0A0727EC" w14:textId="5413B393" w:rsidR="0037648A" w:rsidRDefault="00000000">
          <w:pPr>
            <w:pStyle w:val="TM2"/>
            <w:tabs>
              <w:tab w:val="left" w:pos="126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eastAsia="fr-FR"/>
            </w:rPr>
          </w:pPr>
          <w:hyperlink w:anchor="_Toc115692017" w:history="1">
            <w:r w:rsidR="0037648A" w:rsidRPr="00C937DF">
              <w:rPr>
                <w:rStyle w:val="Lienhypertexte"/>
                <w:noProof/>
              </w:rPr>
              <w:t>4.3.</w:t>
            </w:r>
            <w:r w:rsidR="0037648A">
              <w:rPr>
                <w:rFonts w:eastAsiaTheme="minorEastAsia" w:cstheme="minorBidi"/>
                <w:b w:val="0"/>
                <w:noProof/>
                <w:sz w:val="22"/>
                <w:lang w:eastAsia="fr-FR"/>
              </w:rPr>
              <w:tab/>
            </w:r>
            <w:r w:rsidR="0037648A" w:rsidRPr="00C937DF">
              <w:rPr>
                <w:rStyle w:val="Lienhypertexte"/>
                <w:noProof/>
              </w:rPr>
              <w:t>Schema-bloc : PID</w:t>
            </w:r>
            <w:r w:rsidR="0037648A">
              <w:rPr>
                <w:noProof/>
                <w:webHidden/>
              </w:rPr>
              <w:tab/>
            </w:r>
            <w:r w:rsidR="0037648A">
              <w:rPr>
                <w:noProof/>
                <w:webHidden/>
              </w:rPr>
              <w:fldChar w:fldCharType="begin"/>
            </w:r>
            <w:r w:rsidR="0037648A">
              <w:rPr>
                <w:noProof/>
                <w:webHidden/>
              </w:rPr>
              <w:instrText xml:space="preserve"> PAGEREF _Toc115692017 \h </w:instrText>
            </w:r>
            <w:r w:rsidR="0037648A">
              <w:rPr>
                <w:noProof/>
                <w:webHidden/>
              </w:rPr>
            </w:r>
            <w:r w:rsidR="0037648A">
              <w:rPr>
                <w:noProof/>
                <w:webHidden/>
              </w:rPr>
              <w:fldChar w:fldCharType="separate"/>
            </w:r>
            <w:r w:rsidR="0037648A">
              <w:rPr>
                <w:noProof/>
                <w:webHidden/>
              </w:rPr>
              <w:t>2</w:t>
            </w:r>
            <w:r w:rsidR="0037648A">
              <w:rPr>
                <w:noProof/>
                <w:webHidden/>
              </w:rPr>
              <w:fldChar w:fldCharType="end"/>
            </w:r>
          </w:hyperlink>
        </w:p>
        <w:p w14:paraId="71CACC64" w14:textId="4F934F51" w:rsidR="0037648A" w:rsidRDefault="0037648A">
          <w:r>
            <w:rPr>
              <w:b/>
              <w:bCs/>
            </w:rPr>
            <w:fldChar w:fldCharType="end"/>
          </w:r>
        </w:p>
      </w:sdtContent>
    </w:sdt>
    <w:p w14:paraId="04F4D449" w14:textId="77777777" w:rsidR="00E125AE" w:rsidRDefault="00E125AE" w:rsidP="00E125AE"/>
    <w:p w14:paraId="3F80A05A" w14:textId="77777777" w:rsidR="00E125AE" w:rsidRDefault="00E125AE" w:rsidP="00E125AE">
      <w:r>
        <w:br w:type="page"/>
      </w:r>
    </w:p>
    <w:p w14:paraId="4DD6F92D" w14:textId="77777777" w:rsidR="00E32A14" w:rsidRDefault="00E32A14" w:rsidP="00E32A14">
      <w:pPr>
        <w:pStyle w:val="Titre1"/>
        <w:numPr>
          <w:ilvl w:val="0"/>
          <w:numId w:val="20"/>
        </w:numPr>
      </w:pPr>
      <w:bookmarkStart w:id="1" w:name="_Toc115692004"/>
      <w:r>
        <w:lastRenderedPageBreak/>
        <w:t>Schéma global</w:t>
      </w:r>
      <w:bookmarkEnd w:id="1"/>
    </w:p>
    <w:p w14:paraId="14B6DDDF" w14:textId="756F0EDE" w:rsidR="00F814BE" w:rsidRPr="00F814BE" w:rsidRDefault="00B96F23" w:rsidP="00F814BE">
      <w:pPr>
        <w:spacing w:line="240" w:lineRule="auto"/>
        <w:ind w:firstLine="0"/>
        <w:jc w:val="left"/>
      </w:pPr>
      <w:r w:rsidRPr="00B96F23">
        <w:t xml:space="preserve"> </w:t>
      </w:r>
      <w:r w:rsidR="00BD460C">
        <w:rPr>
          <w:noProof/>
        </w:rPr>
        <w:drawing>
          <wp:inline distT="0" distB="0" distL="0" distR="0" wp14:anchorId="409A638B" wp14:editId="5759C950">
            <wp:extent cx="4679950" cy="2277745"/>
            <wp:effectExtent l="0" t="0" r="0" b="8255"/>
            <wp:docPr id="13" name="Image 13" descr="Une image contenant flè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flèch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1A4C" w14:textId="77C7B9F6" w:rsidR="00E32A14" w:rsidRDefault="0037648A" w:rsidP="00E32A14">
      <w:pPr>
        <w:pStyle w:val="Titre1"/>
        <w:numPr>
          <w:ilvl w:val="0"/>
          <w:numId w:val="20"/>
        </w:numPr>
      </w:pPr>
      <w:bookmarkStart w:id="2" w:name="_Toc115692005"/>
      <w:r>
        <w:t>Présentation</w:t>
      </w:r>
      <w:r w:rsidR="00E32A14">
        <w:t xml:space="preserve"> du model : bicycle model</w:t>
      </w:r>
      <w:bookmarkEnd w:id="2"/>
    </w:p>
    <w:p w14:paraId="7657C579" w14:textId="1E142423" w:rsidR="00E32A14" w:rsidRDefault="0037648A" w:rsidP="00E32A14">
      <w:pPr>
        <w:pStyle w:val="Titre2"/>
        <w:numPr>
          <w:ilvl w:val="1"/>
          <w:numId w:val="20"/>
        </w:numPr>
        <w:rPr>
          <w:noProof/>
        </w:rPr>
      </w:pPr>
      <w:bookmarkStart w:id="3" w:name="_Toc115692006"/>
      <w:r>
        <w:t>Présentation</w:t>
      </w:r>
      <w:r w:rsidR="00E32A14">
        <w:t xml:space="preserve"> du bicycle model</w:t>
      </w:r>
      <w:bookmarkEnd w:id="3"/>
      <w:r w:rsidR="00D848DA" w:rsidRPr="00D848DA">
        <w:rPr>
          <w:noProof/>
        </w:rPr>
        <w:t xml:space="preserve"> </w:t>
      </w:r>
    </w:p>
    <w:p w14:paraId="557EB95A" w14:textId="003537DD" w:rsidR="00B96F23" w:rsidRPr="00B96F23" w:rsidRDefault="003D1E13" w:rsidP="00B96F23">
      <w:pPr>
        <w:pStyle w:val="Fir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CD06F" wp14:editId="66CC354C">
                <wp:simplePos x="0" y="0"/>
                <wp:positionH relativeFrom="column">
                  <wp:posOffset>1910182</wp:posOffset>
                </wp:positionH>
                <wp:positionV relativeFrom="paragraph">
                  <wp:posOffset>790524</wp:posOffset>
                </wp:positionV>
                <wp:extent cx="599846" cy="21946"/>
                <wp:effectExtent l="0" t="76200" r="29210" b="7366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846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CAC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150.4pt;margin-top:62.25pt;width:47.25pt;height:1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" strokecolor="black [3040]">
                <v:stroke endarrow="block"/>
              </v:shape>
            </w:pict>
          </mc:Fallback>
        </mc:AlternateContent>
      </w:r>
      <w:r w:rsidR="00BD460C">
        <w:rPr>
          <w:noProof/>
        </w:rPr>
        <w:drawing>
          <wp:inline distT="0" distB="0" distL="0" distR="0" wp14:anchorId="54C9FF0C" wp14:editId="38261A9C">
            <wp:extent cx="4679950" cy="2830830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A6E" w14:textId="3B6222FF" w:rsidR="00E32A14" w:rsidRDefault="00E32A14" w:rsidP="00E32A14">
      <w:pPr>
        <w:pStyle w:val="Titre2"/>
        <w:numPr>
          <w:ilvl w:val="1"/>
          <w:numId w:val="20"/>
        </w:numPr>
        <w:rPr>
          <w:noProof/>
        </w:rPr>
      </w:pPr>
      <w:bookmarkStart w:id="4" w:name="_Toc115692007"/>
      <w:r>
        <w:lastRenderedPageBreak/>
        <w:t>Cinématique</w:t>
      </w:r>
      <w:bookmarkEnd w:id="4"/>
    </w:p>
    <w:p w14:paraId="02DF143D" w14:textId="1D25F674" w:rsidR="006B027C" w:rsidRDefault="00BD460C" w:rsidP="006B027C">
      <w:pPr>
        <w:pStyle w:val="Firstparagraph"/>
      </w:pPr>
      <w:r>
        <w:rPr>
          <w:noProof/>
        </w:rPr>
        <w:drawing>
          <wp:inline distT="0" distB="0" distL="0" distR="0" wp14:anchorId="161C1EEE" wp14:editId="5A4827A6">
            <wp:extent cx="4679950" cy="298958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9C73" w14:textId="0ABC70CC" w:rsidR="00A82F27" w:rsidRDefault="00A82F27" w:rsidP="00A82F27">
      <w:r w:rsidRPr="00A82F27">
        <w:rPr>
          <w:noProof/>
        </w:rPr>
        <w:drawing>
          <wp:inline distT="0" distB="0" distL="0" distR="0" wp14:anchorId="7A3FFA27" wp14:editId="1E23ED3A">
            <wp:extent cx="5100945" cy="4272077"/>
            <wp:effectExtent l="0" t="0" r="508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l="17872" r="14124" b="42547"/>
                    <a:stretch/>
                  </pic:blipFill>
                  <pic:spPr bwMode="auto">
                    <a:xfrm>
                      <a:off x="0" y="0"/>
                      <a:ext cx="5114441" cy="42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CACD" w14:textId="7CE8A2C4" w:rsidR="00A82F27" w:rsidRPr="00A82F27" w:rsidRDefault="00A82F27" w:rsidP="00F9131B">
      <w:pPr>
        <w:jc w:val="center"/>
      </w:pPr>
      <w:r w:rsidRPr="00A82F27">
        <w:rPr>
          <w:noProof/>
        </w:rPr>
        <w:lastRenderedPageBreak/>
        <w:drawing>
          <wp:inline distT="0" distB="0" distL="0" distR="0" wp14:anchorId="513FB431" wp14:editId="792662BB">
            <wp:extent cx="5633716" cy="2370836"/>
            <wp:effectExtent l="0" t="0" r="5715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t="57548"/>
                    <a:stretch/>
                  </pic:blipFill>
                  <pic:spPr bwMode="auto">
                    <a:xfrm>
                      <a:off x="0" y="0"/>
                      <a:ext cx="5643294" cy="237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C4">
        <w:rPr>
          <w:noProof/>
        </w:rPr>
        <w:drawing>
          <wp:inline distT="0" distB="0" distL="0" distR="0" wp14:anchorId="03B93D4E" wp14:editId="1ABA36A8">
            <wp:extent cx="3620135" cy="123888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58" t="47466" r="22334" b="42787"/>
                    <a:stretch/>
                  </pic:blipFill>
                  <pic:spPr bwMode="auto">
                    <a:xfrm>
                      <a:off x="0" y="0"/>
                      <a:ext cx="362013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0805E" w14:textId="5A758C90" w:rsidR="00680C21" w:rsidRDefault="00E32A14" w:rsidP="00680C21">
      <w:pPr>
        <w:pStyle w:val="Titre2"/>
        <w:numPr>
          <w:ilvl w:val="1"/>
          <w:numId w:val="20"/>
        </w:numPr>
      </w:pPr>
      <w:bookmarkStart w:id="5" w:name="_Toc115692008"/>
      <w:r>
        <w:t>Dynamique</w:t>
      </w:r>
      <w:bookmarkEnd w:id="5"/>
    </w:p>
    <w:p w14:paraId="780DE6B4" w14:textId="3960A470" w:rsidR="004F77B6" w:rsidRPr="00EE5A25" w:rsidRDefault="00680C21" w:rsidP="004F77B6">
      <w:pPr>
        <w:pStyle w:val="Firstparagraph"/>
      </w:pPr>
      <w:r>
        <w:t xml:space="preserve">Je ne vais pas traiter la dynamique du véhicule pour l’instant. Je vais d’abord essayer d’avoir un modèle simple qui fonctionne et que je </w:t>
      </w:r>
      <w:r w:rsidR="00ED6162">
        <w:t>comprends</w:t>
      </w:r>
      <w:r>
        <w:t>.</w:t>
      </w:r>
      <w:r w:rsidR="00ED6162">
        <w:t xml:space="preserve"> </w:t>
      </w:r>
      <w:r w:rsidR="004F77B6">
        <w:t xml:space="preserve">J’étudierais </w:t>
      </w:r>
      <w:r w:rsidR="005E31DA">
        <w:t>le contrôle du véhicule avec un modèle dynamique plus tard.</w:t>
      </w:r>
    </w:p>
    <w:p w14:paraId="70629C75" w14:textId="1852E6D3" w:rsidR="00E32A14" w:rsidRDefault="0037648A" w:rsidP="00E32A14">
      <w:pPr>
        <w:pStyle w:val="Titre1"/>
        <w:numPr>
          <w:ilvl w:val="0"/>
          <w:numId w:val="20"/>
        </w:numPr>
      </w:pPr>
      <w:bookmarkStart w:id="6" w:name="_Toc115692009"/>
      <w:r>
        <w:lastRenderedPageBreak/>
        <w:t>Méthode</w:t>
      </w:r>
      <w:r w:rsidR="00E32A14">
        <w:t xml:space="preserve"> de contrôle</w:t>
      </w:r>
      <w:bookmarkEnd w:id="6"/>
    </w:p>
    <w:p w14:paraId="12192713" w14:textId="77B1B539" w:rsidR="00E32A14" w:rsidRDefault="0037648A" w:rsidP="00E32A14">
      <w:pPr>
        <w:pStyle w:val="Titre2"/>
        <w:numPr>
          <w:ilvl w:val="1"/>
          <w:numId w:val="20"/>
        </w:numPr>
      </w:pPr>
      <w:bookmarkStart w:id="7" w:name="_Toc115692010"/>
      <w:r>
        <w:t>Méthode</w:t>
      </w:r>
      <w:r w:rsidR="00E32A14">
        <w:t xml:space="preserve"> géométrique : Pure Pursuite</w:t>
      </w:r>
      <w:bookmarkEnd w:id="7"/>
    </w:p>
    <w:p w14:paraId="5579DF59" w14:textId="341382BE" w:rsidR="000F1E06" w:rsidRDefault="00303618" w:rsidP="000F1E06">
      <w:pPr>
        <w:pStyle w:val="Firstparagraph"/>
      </w:pPr>
      <w:r>
        <w:rPr>
          <w:noProof/>
        </w:rPr>
        <w:drawing>
          <wp:inline distT="0" distB="0" distL="0" distR="0" wp14:anchorId="6B8B746F" wp14:editId="763EE365">
            <wp:extent cx="4679950" cy="3072384"/>
            <wp:effectExtent l="0" t="0" r="6350" b="0"/>
            <wp:docPr id="18" name="Image 18" descr="Une image contenant texte, carte de vi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rte de visi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60"/>
                    <a:stretch/>
                  </pic:blipFill>
                  <pic:spPr bwMode="auto">
                    <a:xfrm>
                      <a:off x="0" y="0"/>
                      <a:ext cx="4679950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A77A" w14:textId="39AA1F48" w:rsidR="00070EA5" w:rsidRPr="00070EA5" w:rsidRDefault="00070EA5" w:rsidP="00070EA5">
      <w:r w:rsidRPr="00070EA5">
        <w:rPr>
          <w:noProof/>
        </w:rPr>
        <w:drawing>
          <wp:inline distT="0" distB="0" distL="0" distR="0" wp14:anchorId="4E7ED83C" wp14:editId="7279C230">
            <wp:extent cx="4679950" cy="2883535"/>
            <wp:effectExtent l="0" t="0" r="6350" b="0"/>
            <wp:docPr id="20" name="Image 20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D09" w14:textId="40A7BCEB" w:rsidR="00E32A14" w:rsidRDefault="0037648A" w:rsidP="00E32A14">
      <w:pPr>
        <w:pStyle w:val="Titre2"/>
        <w:numPr>
          <w:ilvl w:val="1"/>
          <w:numId w:val="20"/>
        </w:numPr>
      </w:pPr>
      <w:bookmarkStart w:id="8" w:name="_Toc115692011"/>
      <w:r>
        <w:lastRenderedPageBreak/>
        <w:t>Méthode</w:t>
      </w:r>
      <w:r w:rsidR="00E32A14">
        <w:t xml:space="preserve"> black box : PID</w:t>
      </w:r>
      <w:bookmarkEnd w:id="8"/>
    </w:p>
    <w:p w14:paraId="6FD03433" w14:textId="67A10BDD" w:rsidR="0025542C" w:rsidRDefault="00AB5E99" w:rsidP="0025542C">
      <w:pPr>
        <w:pStyle w:val="Fir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10EBA" wp14:editId="2673D868">
                <wp:simplePos x="0" y="0"/>
                <wp:positionH relativeFrom="column">
                  <wp:posOffset>921553</wp:posOffset>
                </wp:positionH>
                <wp:positionV relativeFrom="paragraph">
                  <wp:posOffset>1210427</wp:posOffset>
                </wp:positionV>
                <wp:extent cx="1523065" cy="367443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065" cy="3674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D808E" w14:textId="4541E3F3" w:rsidR="00AB5E99" w:rsidRDefault="00AB5E99">
                            <w:r>
                              <w:t>G</w:t>
                            </w:r>
                            <w:r w:rsidR="006F3CB3">
                              <w:t xml:space="preserve"> (x</w:t>
                            </w:r>
                            <w:r w:rsidR="006F3CB3" w:rsidRPr="0052658F">
                              <w:rPr>
                                <w:vertAlign w:val="subscript"/>
                              </w:rPr>
                              <w:t>g</w:t>
                            </w:r>
                            <w:r w:rsidR="006F3CB3">
                              <w:t>,y</w:t>
                            </w:r>
                            <w:r w:rsidR="006F3CB3" w:rsidRPr="0052658F">
                              <w:rPr>
                                <w:vertAlign w:val="subscript"/>
                              </w:rPr>
                              <w:t>g</w:t>
                            </w:r>
                            <w:r w:rsidR="006F3CB3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10EBA"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left:0;text-align:left;margin-left:72.55pt;margin-top:95.3pt;width:119.95pt;height:2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" filled="f" stroked="f" strokeweight=".5pt">
                <v:textbox>
                  <w:txbxContent>
                    <w:p w14:paraId="755D808E" w14:textId="4541E3F3" w:rsidR="00AB5E99" w:rsidRDefault="00AB5E99">
                      <w:r>
                        <w:t>G</w:t>
                      </w:r>
                      <w:r w:rsidR="006F3CB3">
                        <w:t xml:space="preserve"> (x</w:t>
                      </w:r>
                      <w:r w:rsidR="006F3CB3" w:rsidRPr="0052658F">
                        <w:rPr>
                          <w:vertAlign w:val="subscript"/>
                        </w:rPr>
                        <w:t>g</w:t>
                      </w:r>
                      <w:r w:rsidR="006F3CB3">
                        <w:t>,y</w:t>
                      </w:r>
                      <w:r w:rsidR="006F3CB3" w:rsidRPr="0052658F">
                        <w:rPr>
                          <w:vertAlign w:val="subscript"/>
                        </w:rPr>
                        <w:t>g</w:t>
                      </w:r>
                      <w:r w:rsidR="006F3CB3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751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5B8652" wp14:editId="7FDD16C9">
                <wp:simplePos x="0" y="0"/>
                <wp:positionH relativeFrom="column">
                  <wp:posOffset>1114686</wp:posOffset>
                </wp:positionH>
                <wp:positionV relativeFrom="paragraph">
                  <wp:posOffset>1323445</wp:posOffset>
                </wp:positionV>
                <wp:extent cx="58362" cy="60109"/>
                <wp:effectExtent l="0" t="0" r="18415" b="1651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2" cy="6010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826BF6" id="Ellipse 22" o:spid="_x0000_s1026" style="position:absolute;margin-left:87.75pt;margin-top:104.2pt;width:4.6pt;height: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" fillcolor="#00b050" strokecolor="#00b050" strokeweight="2pt"/>
            </w:pict>
          </mc:Fallback>
        </mc:AlternateContent>
      </w:r>
      <w:r w:rsidR="00303618">
        <w:rPr>
          <w:noProof/>
        </w:rPr>
        <w:drawing>
          <wp:inline distT="0" distB="0" distL="0" distR="0" wp14:anchorId="6A14883F" wp14:editId="403A5CAB">
            <wp:extent cx="4679950" cy="286755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21"/>
                    <a:stretch/>
                  </pic:blipFill>
                  <pic:spPr bwMode="auto">
                    <a:xfrm>
                      <a:off x="0" y="0"/>
                      <a:ext cx="4679950" cy="28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8D935" w14:textId="37EEB9A2" w:rsidR="00BE18AA" w:rsidRPr="00BE18AA" w:rsidRDefault="00BE18AA" w:rsidP="00BE18AA">
      <w:r w:rsidRPr="00BE18AA">
        <w:rPr>
          <w:noProof/>
        </w:rPr>
        <w:drawing>
          <wp:inline distT="0" distB="0" distL="0" distR="0" wp14:anchorId="5C543E16" wp14:editId="731CC40D">
            <wp:extent cx="2765146" cy="715486"/>
            <wp:effectExtent l="0" t="0" r="0" b="889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8886" cy="7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7C2" w14:textId="5F7DD7F6" w:rsidR="00E32A14" w:rsidRDefault="0037648A" w:rsidP="00E32A14">
      <w:pPr>
        <w:pStyle w:val="Titre1"/>
        <w:numPr>
          <w:ilvl w:val="0"/>
          <w:numId w:val="20"/>
        </w:numPr>
      </w:pPr>
      <w:bookmarkStart w:id="9" w:name="_Toc115692012"/>
      <w:r>
        <w:lastRenderedPageBreak/>
        <w:t>Schéma</w:t>
      </w:r>
      <w:r w:rsidR="00E32A14">
        <w:t>-bloc</w:t>
      </w:r>
      <w:bookmarkEnd w:id="9"/>
    </w:p>
    <w:p w14:paraId="650D101F" w14:textId="77777777" w:rsidR="00E32A14" w:rsidRDefault="00E32A14" w:rsidP="00E32A14">
      <w:pPr>
        <w:pStyle w:val="Titre2"/>
        <w:numPr>
          <w:ilvl w:val="1"/>
          <w:numId w:val="20"/>
        </w:numPr>
      </w:pPr>
      <w:bookmarkStart w:id="10" w:name="_Toc115692013"/>
      <w:r>
        <w:t>Aperçu</w:t>
      </w:r>
      <w:bookmarkEnd w:id="10"/>
    </w:p>
    <w:p w14:paraId="41305C83" w14:textId="4F01EFB6" w:rsidR="00E32A14" w:rsidRPr="00E32A14" w:rsidRDefault="00E32A14" w:rsidP="00E32A14">
      <w:pPr>
        <w:pStyle w:val="Titre3"/>
        <w:numPr>
          <w:ilvl w:val="2"/>
          <w:numId w:val="20"/>
        </w:numPr>
      </w:pPr>
      <w:bookmarkStart w:id="11" w:name="_Toc115692014"/>
      <w:r w:rsidRPr="00E32A14">
        <w:t xml:space="preserve">Distance entre </w:t>
      </w:r>
      <w:r w:rsidR="0037648A" w:rsidRPr="00E32A14">
        <w:t>la voiture</w:t>
      </w:r>
      <w:r w:rsidRPr="00E32A14">
        <w:t xml:space="preserve"> et la trajectoire</w:t>
      </w:r>
      <w:bookmarkEnd w:id="11"/>
      <w:r w:rsidR="00203C15">
        <w:rPr>
          <w:noProof/>
        </w:rPr>
        <w:t xml:space="preserve"> – Probleme de </w:t>
      </w:r>
      <w:r w:rsidR="00D33AC6" w:rsidRPr="00D33AC6">
        <w:rPr>
          <w:noProof/>
          <w:u w:val="single"/>
        </w:rPr>
        <w:t>régulation</w:t>
      </w:r>
      <w:r w:rsidR="001C33B1">
        <w:rPr>
          <w:noProof/>
        </w:rPr>
        <w:drawing>
          <wp:inline distT="0" distB="0" distL="0" distR="0" wp14:anchorId="60C7686A" wp14:editId="5CFD99A0">
            <wp:extent cx="4677410" cy="18764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F2F7" w14:textId="2AA55198" w:rsidR="00E32A14" w:rsidRPr="00E32A14" w:rsidRDefault="00E32A14" w:rsidP="00E32A14">
      <w:pPr>
        <w:pStyle w:val="Titre3"/>
        <w:numPr>
          <w:ilvl w:val="2"/>
          <w:numId w:val="20"/>
        </w:numPr>
      </w:pPr>
      <w:bookmarkStart w:id="12" w:name="_Toc115692015"/>
      <w:r w:rsidRPr="00E32A14">
        <w:t xml:space="preserve">Distance entre </w:t>
      </w:r>
      <w:r w:rsidR="0037648A" w:rsidRPr="00E32A14">
        <w:t>la voiture</w:t>
      </w:r>
      <w:r w:rsidRPr="00E32A14">
        <w:t xml:space="preserve"> et la trajectoire </w:t>
      </w:r>
      <w:bookmarkEnd w:id="12"/>
      <w:r w:rsidR="00D33AC6">
        <w:t>– Problème d’</w:t>
      </w:r>
      <w:r w:rsidR="00D33AC6" w:rsidRPr="00D33AC6">
        <w:rPr>
          <w:u w:val="single"/>
        </w:rPr>
        <w:t>asservissement</w:t>
      </w:r>
      <w:r w:rsidR="00CA7EB3">
        <w:rPr>
          <w:noProof/>
        </w:rPr>
        <w:drawing>
          <wp:inline distT="0" distB="0" distL="0" distR="0" wp14:anchorId="53A87377" wp14:editId="06A6F236">
            <wp:extent cx="4898524" cy="120700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58" cy="120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E4B7" w14:textId="3F92EE03" w:rsidR="00E32A14" w:rsidRDefault="0037648A" w:rsidP="00E32A14">
      <w:pPr>
        <w:pStyle w:val="Titre2"/>
        <w:numPr>
          <w:ilvl w:val="1"/>
          <w:numId w:val="20"/>
        </w:numPr>
      </w:pPr>
      <w:bookmarkStart w:id="13" w:name="_Toc115692016"/>
      <w:r>
        <w:t>Schéma</w:t>
      </w:r>
      <w:r w:rsidR="00E32A14">
        <w:t xml:space="preserve">-bloc : Pure </w:t>
      </w:r>
      <w:bookmarkEnd w:id="13"/>
      <w:r>
        <w:t>Pursuite</w:t>
      </w:r>
    </w:p>
    <w:p w14:paraId="5AD2A941" w14:textId="5EB40BBC" w:rsidR="001901C4" w:rsidRPr="001901C4" w:rsidRDefault="001901C4" w:rsidP="001901C4">
      <w:pPr>
        <w:pStyle w:val="Firstparagraph"/>
      </w:pPr>
      <w:r>
        <w:rPr>
          <w:noProof/>
        </w:rPr>
        <w:drawing>
          <wp:inline distT="0" distB="0" distL="0" distR="0" wp14:anchorId="3C33256E" wp14:editId="141BD7A6">
            <wp:extent cx="5802637" cy="130413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03" b="22904"/>
                    <a:stretch/>
                  </pic:blipFill>
                  <pic:spPr bwMode="auto">
                    <a:xfrm>
                      <a:off x="0" y="0"/>
                      <a:ext cx="5820090" cy="13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4C07" w14:textId="5F59BF6F" w:rsidR="00E125AE" w:rsidRDefault="0037648A" w:rsidP="00197658">
      <w:pPr>
        <w:pStyle w:val="Titre2"/>
        <w:numPr>
          <w:ilvl w:val="1"/>
          <w:numId w:val="20"/>
        </w:numPr>
      </w:pPr>
      <w:bookmarkStart w:id="14" w:name="_Toc115692017"/>
      <w:r>
        <w:lastRenderedPageBreak/>
        <w:t>Schéma</w:t>
      </w:r>
      <w:r w:rsidR="00E32A14">
        <w:t>-bloc : PID</w:t>
      </w:r>
      <w:bookmarkEnd w:id="14"/>
    </w:p>
    <w:p w14:paraId="100B37F0" w14:textId="196DA60A" w:rsidR="001901C4" w:rsidRPr="001901C4" w:rsidRDefault="001901C4" w:rsidP="001901C4">
      <w:pPr>
        <w:pStyle w:val="Firstparagraph"/>
      </w:pPr>
      <w:r>
        <w:rPr>
          <w:noProof/>
        </w:rPr>
        <w:drawing>
          <wp:inline distT="0" distB="0" distL="0" distR="0" wp14:anchorId="1E879BC9" wp14:editId="58C372B2">
            <wp:extent cx="5512316" cy="1353101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0" t="81006"/>
                    <a:stretch/>
                  </pic:blipFill>
                  <pic:spPr bwMode="auto">
                    <a:xfrm>
                      <a:off x="0" y="0"/>
                      <a:ext cx="5547915" cy="13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01C4" w:rsidRPr="001901C4">
      <w:footerReference w:type="default" r:id="rId19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9B6D8" w14:textId="77777777" w:rsidR="005C6365" w:rsidRDefault="005C6365">
      <w:pPr>
        <w:spacing w:line="240" w:lineRule="auto"/>
      </w:pPr>
      <w:r>
        <w:separator/>
      </w:r>
    </w:p>
  </w:endnote>
  <w:endnote w:type="continuationSeparator" w:id="0">
    <w:p w14:paraId="03C3B69D" w14:textId="77777777" w:rsidR="005C6365" w:rsidRDefault="005C63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1EB" w:usb2="00020004" w:usb3="00000000" w:csb0="0000011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2B4F3" w14:textId="77777777" w:rsidR="00E125AE" w:rsidRDefault="00E125A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394C12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69C4BCA5" w14:textId="77777777" w:rsidR="00E125AE" w:rsidRDefault="00E125A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C6C45" w14:textId="77777777" w:rsidR="005C6365" w:rsidRDefault="005C6365">
      <w:pPr>
        <w:spacing w:line="240" w:lineRule="auto"/>
      </w:pPr>
      <w:r>
        <w:separator/>
      </w:r>
    </w:p>
  </w:footnote>
  <w:footnote w:type="continuationSeparator" w:id="0">
    <w:p w14:paraId="1C5AFF89" w14:textId="77777777" w:rsidR="005C6365" w:rsidRDefault="005C63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330C21E7"/>
    <w:multiLevelType w:val="multilevel"/>
    <w:tmpl w:val="BD0CF8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F6C7427"/>
    <w:multiLevelType w:val="multilevel"/>
    <w:tmpl w:val="12C44240"/>
    <w:lvl w:ilvl="0">
      <w:start w:val="1"/>
      <w:numFmt w:val="decimal"/>
      <w:pStyle w:val="Titre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 w16cid:durableId="1519928657">
    <w:abstractNumId w:val="10"/>
  </w:num>
  <w:num w:numId="2" w16cid:durableId="774398731">
    <w:abstractNumId w:val="12"/>
  </w:num>
  <w:num w:numId="3" w16cid:durableId="641498133">
    <w:abstractNumId w:val="13"/>
  </w:num>
  <w:num w:numId="4" w16cid:durableId="753936534">
    <w:abstractNumId w:val="5"/>
  </w:num>
  <w:num w:numId="5" w16cid:durableId="1087266574">
    <w:abstractNumId w:val="9"/>
  </w:num>
  <w:num w:numId="6" w16cid:durableId="2102749439">
    <w:abstractNumId w:val="7"/>
  </w:num>
  <w:num w:numId="7" w16cid:durableId="427044425">
    <w:abstractNumId w:val="6"/>
  </w:num>
  <w:num w:numId="8" w16cid:durableId="642391215">
    <w:abstractNumId w:val="4"/>
  </w:num>
  <w:num w:numId="9" w16cid:durableId="304438177">
    <w:abstractNumId w:val="8"/>
  </w:num>
  <w:num w:numId="10" w16cid:durableId="26416173">
    <w:abstractNumId w:val="3"/>
  </w:num>
  <w:num w:numId="11" w16cid:durableId="82338662">
    <w:abstractNumId w:val="2"/>
  </w:num>
  <w:num w:numId="12" w16cid:durableId="1468429925">
    <w:abstractNumId w:val="1"/>
  </w:num>
  <w:num w:numId="13" w16cid:durableId="100415234">
    <w:abstractNumId w:val="0"/>
  </w:num>
  <w:num w:numId="14" w16cid:durableId="458231570">
    <w:abstractNumId w:val="12"/>
  </w:num>
  <w:num w:numId="15" w16cid:durableId="956526590">
    <w:abstractNumId w:val="12"/>
  </w:num>
  <w:num w:numId="16" w16cid:durableId="303001366">
    <w:abstractNumId w:val="12"/>
  </w:num>
  <w:num w:numId="17" w16cid:durableId="1277909027">
    <w:abstractNumId w:val="12"/>
  </w:num>
  <w:num w:numId="18" w16cid:durableId="1509901005">
    <w:abstractNumId w:val="12"/>
  </w:num>
  <w:num w:numId="19" w16cid:durableId="572542899">
    <w:abstractNumId w:val="12"/>
  </w:num>
  <w:num w:numId="20" w16cid:durableId="11077732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DD"/>
    <w:rsid w:val="00070EA5"/>
    <w:rsid w:val="000F1E06"/>
    <w:rsid w:val="00174719"/>
    <w:rsid w:val="001901C4"/>
    <w:rsid w:val="00197658"/>
    <w:rsid w:val="001C33B1"/>
    <w:rsid w:val="00203C15"/>
    <w:rsid w:val="00226E4E"/>
    <w:rsid w:val="0025542C"/>
    <w:rsid w:val="002630C6"/>
    <w:rsid w:val="00303618"/>
    <w:rsid w:val="0037648A"/>
    <w:rsid w:val="00391EE9"/>
    <w:rsid w:val="00394C12"/>
    <w:rsid w:val="003C77E1"/>
    <w:rsid w:val="003D1E13"/>
    <w:rsid w:val="003F3F51"/>
    <w:rsid w:val="004F77B6"/>
    <w:rsid w:val="005021F1"/>
    <w:rsid w:val="0052658F"/>
    <w:rsid w:val="005503E8"/>
    <w:rsid w:val="00580248"/>
    <w:rsid w:val="005C5199"/>
    <w:rsid w:val="005C6365"/>
    <w:rsid w:val="005E31DA"/>
    <w:rsid w:val="00680C21"/>
    <w:rsid w:val="006B027C"/>
    <w:rsid w:val="006F3CB3"/>
    <w:rsid w:val="007A3FED"/>
    <w:rsid w:val="00811330"/>
    <w:rsid w:val="00934289"/>
    <w:rsid w:val="00955FA1"/>
    <w:rsid w:val="00993AE2"/>
    <w:rsid w:val="009D2176"/>
    <w:rsid w:val="009E05A7"/>
    <w:rsid w:val="009F152B"/>
    <w:rsid w:val="00A751EF"/>
    <w:rsid w:val="00A82F27"/>
    <w:rsid w:val="00AB5E99"/>
    <w:rsid w:val="00AD0F2C"/>
    <w:rsid w:val="00B130E9"/>
    <w:rsid w:val="00B96F23"/>
    <w:rsid w:val="00BD460C"/>
    <w:rsid w:val="00BE18AA"/>
    <w:rsid w:val="00BE49F9"/>
    <w:rsid w:val="00CA7EB3"/>
    <w:rsid w:val="00D33AC6"/>
    <w:rsid w:val="00D45D2F"/>
    <w:rsid w:val="00D848DA"/>
    <w:rsid w:val="00DD4E5A"/>
    <w:rsid w:val="00E125AE"/>
    <w:rsid w:val="00E32A14"/>
    <w:rsid w:val="00E92A4E"/>
    <w:rsid w:val="00ED5FB5"/>
    <w:rsid w:val="00ED6162"/>
    <w:rsid w:val="00EE5A25"/>
    <w:rsid w:val="00F61A29"/>
    <w:rsid w:val="00F814BE"/>
    <w:rsid w:val="00F84423"/>
    <w:rsid w:val="00F9131B"/>
    <w:rsid w:val="00F97360"/>
    <w:rsid w:val="00FD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46C244C"/>
  <w15:docId w15:val="{80E6A963-189C-4DEE-8EA8-27AB6B0E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fr-FR" w:eastAsia="en-US"/>
    </w:rPr>
  </w:style>
  <w:style w:type="paragraph" w:styleId="Titre1">
    <w:name w:val="heading 1"/>
    <w:basedOn w:val="Normal"/>
    <w:next w:val="Firstparagraph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Titre2">
    <w:name w:val="heading 2"/>
    <w:basedOn w:val="Normal"/>
    <w:next w:val="Firstparagraph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Titre3">
    <w:name w:val="heading 3"/>
    <w:basedOn w:val="Normal"/>
    <w:next w:val="Firstparagraph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rsid w:val="00955FA1"/>
    <w:pPr>
      <w:ind w:firstLine="0"/>
    </w:pPr>
    <w:rPr>
      <w:sz w:val="24"/>
    </w:rPr>
  </w:style>
  <w:style w:type="character" w:styleId="Numrodepage">
    <w:name w:val="page number"/>
    <w:basedOn w:val="Policepardfaut"/>
    <w:semiHidden/>
  </w:style>
  <w:style w:type="paragraph" w:styleId="En-tte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Lgende">
    <w:name w:val="caption"/>
    <w:basedOn w:val="Normal"/>
    <w:next w:val="Normal"/>
    <w:uiPriority w:val="35"/>
    <w:unhideWhenUsed/>
    <w:qFormat/>
    <w:rsid w:val="00BE49F9"/>
    <w:rPr>
      <w:bCs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character" w:styleId="lev">
    <w:name w:val="Strong"/>
    <w:basedOn w:val="Policepardfaut"/>
    <w:uiPriority w:val="22"/>
    <w:qFormat/>
    <w:rsid w:val="00197658"/>
    <w:rPr>
      <w:b/>
      <w:bCs/>
    </w:rPr>
  </w:style>
  <w:style w:type="character" w:styleId="Lienhypertexte">
    <w:name w:val="Hyperlink"/>
    <w:basedOn w:val="Policepardfaut"/>
    <w:uiPriority w:val="99"/>
    <w:unhideWhenUsed/>
    <w:rsid w:val="003764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j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476</TotalTime>
  <Pages>8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Léon JUBIN</dc:creator>
  <cp:lastModifiedBy>Léon JUBIN</cp:lastModifiedBy>
  <cp:revision>45</cp:revision>
  <cp:lastPrinted>2001-05-04T20:36:00Z</cp:lastPrinted>
  <dcterms:created xsi:type="dcterms:W3CDTF">2022-10-03T16:10:00Z</dcterms:created>
  <dcterms:modified xsi:type="dcterms:W3CDTF">2022-10-10T14:55:00Z</dcterms:modified>
</cp:coreProperties>
</file>